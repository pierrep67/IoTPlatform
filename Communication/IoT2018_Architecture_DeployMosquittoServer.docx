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2AF648" w14:textId="77777777" w:rsidR="007445CC" w:rsidRDefault="00023EF6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D801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3" behindDoc="0" locked="0" layoutInCell="0" allowOverlap="1" wp14:anchorId="645EB125" wp14:editId="1FBECD4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e automatiqu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id="Forme automatique 622" o:spid="_x0000_s1026" style="position:absolute;margin-left:0;margin-top:0;width:561.35pt;height:742.95pt;z-index:251659263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D801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5D51745" wp14:editId="0AEA98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32"/>
                                </w:tblGrid>
                                <w:tr w:rsidR="00D8017C" w14:paraId="1C70F900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0D0E2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7456643" w14:textId="77777777" w:rsidR="007445CC" w:rsidRDefault="007445CC">
                                      <w:pPr>
                                        <w:pStyle w:val="Sansinterligne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D8017C" w14:paraId="56A84D0A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418AB3" w:themeFill="accent1"/>
                                      <w:vAlign w:val="center"/>
                                    </w:tcPr>
                                    <w:p w14:paraId="350D349D" w14:textId="77777777" w:rsidR="007445CC" w:rsidRDefault="00023EF6" w:rsidP="00870494">
                                      <w:pPr>
                                        <w:pStyle w:val="Sansinterligne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8017C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Tutoriel IoT – Groupe </w:t>
                                          </w:r>
                                          <w:r w:rsidR="00870494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Architecture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D8017C" w14:paraId="51E716D5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EC306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11A068F4" w14:textId="77777777" w:rsidR="007445CC" w:rsidRDefault="007445CC">
                                      <w:pPr>
                                        <w:pStyle w:val="Sansinterligne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D8017C" w14:paraId="71E65CCA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2963BA14" w14:textId="77777777" w:rsidR="007445CC" w:rsidRDefault="00023EF6" w:rsidP="00655410">
                                      <w:pPr>
                                        <w:pStyle w:val="Sansinterligne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65541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Deploy</w:t>
                                          </w:r>
                                          <w:proofErr w:type="spellEnd"/>
                                          <w:r w:rsidR="0065541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 w:rsidR="0065541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Mosquitto</w:t>
                                          </w:r>
                                          <w:proofErr w:type="spellEnd"/>
                                          <w:r w:rsidR="00655410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Server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D82B52F" w14:textId="77777777" w:rsidR="007445CC" w:rsidRDefault="007445CC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45.85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32"/>
                          </w:tblGrid>
                          <w:tr w:rsidR="00D8017C" w14:paraId="1C70F900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0D0E2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7456643" w14:textId="77777777" w:rsidR="007445CC" w:rsidRDefault="007445CC">
                                <w:pPr>
                                  <w:pStyle w:val="Sansinterligne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D8017C" w14:paraId="56A84D0A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418AB3" w:themeFill="accent1"/>
                                <w:vAlign w:val="center"/>
                              </w:tcPr>
                              <w:p w14:paraId="350D349D" w14:textId="77777777" w:rsidR="007445CC" w:rsidRDefault="00023EF6" w:rsidP="00870494">
                                <w:pPr>
                                  <w:pStyle w:val="Sansinterligne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017C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Tutoriel IoT – Groupe </w:t>
                                    </w:r>
                                    <w:r w:rsidR="00870494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Architecture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D8017C" w14:paraId="51E716D5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EC306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11A068F4" w14:textId="77777777" w:rsidR="007445CC" w:rsidRDefault="007445CC">
                                <w:pPr>
                                  <w:pStyle w:val="Sansinterligne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D8017C" w14:paraId="71E65CCA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2963BA14" w14:textId="77777777" w:rsidR="007445CC" w:rsidRDefault="00023EF6" w:rsidP="00655410">
                                <w:pPr>
                                  <w:pStyle w:val="Sansinterligne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55410">
                                      <w:rPr>
                                        <w:sz w:val="36"/>
                                        <w:szCs w:val="36"/>
                                      </w:rPr>
                                      <w:t>Deploy</w:t>
                                    </w:r>
                                    <w:proofErr w:type="spellEnd"/>
                                    <w:r w:rsidR="0065541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a </w:t>
                                    </w:r>
                                    <w:proofErr w:type="spellStart"/>
                                    <w:r w:rsidR="00655410">
                                      <w:rPr>
                                        <w:sz w:val="36"/>
                                        <w:szCs w:val="36"/>
                                      </w:rPr>
                                      <w:t>Mosquitto</w:t>
                                    </w:r>
                                    <w:proofErr w:type="spellEnd"/>
                                    <w:r w:rsidR="0065541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Server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D82B52F" w14:textId="77777777" w:rsidR="007445CC" w:rsidRDefault="007445C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801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4D7C013" wp14:editId="43F0903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28AE7446" w14:textId="77777777" w:rsidR="007445CC" w:rsidRDefault="00023EF6">
                                <w:pPr>
                                  <w:pStyle w:val="Sansinterligne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18AB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18AB3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8017C">
                                      <w:rPr>
                                        <w:b/>
                                        <w:bCs/>
                                        <w:caps/>
                                        <w:color w:val="418AB3" w:themeColor="accent1"/>
                                      </w:rPr>
                                      <w:t>ECAM STRASBOURG EUROPE</w:t>
                                    </w:r>
                                  </w:sdtContent>
                                </w:sdt>
                              </w:p>
                              <w:p w14:paraId="47AF5727" w14:textId="77777777" w:rsidR="007445CC" w:rsidRDefault="007445CC">
                                <w:pPr>
                                  <w:pStyle w:val="Sansinterligne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18AB3" w:themeColor="accent1"/>
                                  </w:rPr>
                                </w:pPr>
                              </w:p>
                              <w:p w14:paraId="2CAF5613" w14:textId="77777777" w:rsidR="007445CC" w:rsidRDefault="00023EF6">
                                <w:pPr>
                                  <w:pStyle w:val="Sansinterligne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9T00:00:00Z">
                                      <w:dateFormat w:val="dd MMMM 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8017C">
                                      <w:t>19 novembre 2018</w:t>
                                    </w:r>
                                  </w:sdtContent>
                                </w:sdt>
                              </w:p>
                              <w:p w14:paraId="5D85E7C0" w14:textId="77777777" w:rsidR="007445CC" w:rsidRDefault="007445CC" w:rsidP="00870494">
                                <w:pPr>
                                  <w:pStyle w:val="Sansinterligne"/>
                                  <w:spacing w:line="276" w:lineRule="auto"/>
                                </w:pP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53.55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" o:allowincell="f" filled="f" stroked="f" strokeweight=".25pt">
                    <v:textbox style="mso-fit-shape-to-text:t" inset=",18pt,,18pt">
                      <w:txbxContent>
                        <w:p w14:paraId="28AE7446" w14:textId="77777777" w:rsidR="007445CC" w:rsidRDefault="00E413A2">
                          <w:pPr>
                            <w:pStyle w:val="Sansinterligne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418AB3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18AB3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8017C">
                                <w:rPr>
                                  <w:b/>
                                  <w:bCs/>
                                  <w:caps/>
                                  <w:color w:val="418AB3" w:themeColor="accent1"/>
                                </w:rPr>
                                <w:t>ECAM STRASBOURG EUROPE</w:t>
                              </w:r>
                            </w:sdtContent>
                          </w:sdt>
                        </w:p>
                        <w:p w14:paraId="47AF5727" w14:textId="77777777" w:rsidR="007445CC" w:rsidRDefault="007445CC">
                          <w:pPr>
                            <w:pStyle w:val="Sansinterligne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418AB3" w:themeColor="accent1"/>
                            </w:rPr>
                          </w:pPr>
                        </w:p>
                        <w:p w14:paraId="2CAF5613" w14:textId="77777777" w:rsidR="007445CC" w:rsidRDefault="00E413A2">
                          <w:pPr>
                            <w:pStyle w:val="Sansinterligne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9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8017C">
                                <w:t>19 novembre 2018</w:t>
                              </w:r>
                            </w:sdtContent>
                          </w:sdt>
                        </w:p>
                        <w:p w14:paraId="5D85E7C0" w14:textId="77777777" w:rsidR="007445CC" w:rsidRDefault="007445CC" w:rsidP="00870494">
                          <w:pPr>
                            <w:pStyle w:val="Sansinterligne"/>
                            <w:spacing w:line="276" w:lineRule="auto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D8017C">
            <w:br w:type="page"/>
          </w:r>
        </w:sdtContent>
      </w:sdt>
    </w:p>
    <w:p w14:paraId="2736F9FB" w14:textId="77777777" w:rsidR="007445CC" w:rsidRDefault="00023EF6">
      <w:pPr>
        <w:pStyle w:val="Titre"/>
        <w:rPr>
          <w:smallCaps w:val="0"/>
        </w:rPr>
      </w:pPr>
      <w:sdt>
        <w:sdtPr>
          <w:rPr>
            <w:smallCaps w:val="0"/>
          </w:rPr>
          <w:alias w:val="Titre"/>
          <w:tag w:val="Titre"/>
          <w:id w:val="11808329"/>
          <w:placeholder>
            <w:docPart w:val="971F730B8254494DBDDB12A65F0711B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870494">
            <w:rPr>
              <w:smallCaps w:val="0"/>
            </w:rPr>
            <w:t xml:space="preserve">Tutoriel </w:t>
          </w:r>
          <w:proofErr w:type="spellStart"/>
          <w:r w:rsidR="00870494">
            <w:rPr>
              <w:smallCaps w:val="0"/>
            </w:rPr>
            <w:t>IoT</w:t>
          </w:r>
          <w:proofErr w:type="spellEnd"/>
          <w:r w:rsidR="00870494">
            <w:rPr>
              <w:smallCaps w:val="0"/>
            </w:rPr>
            <w:t xml:space="preserve"> – Groupe Architecture</w:t>
          </w:r>
        </w:sdtContent>
      </w:sdt>
    </w:p>
    <w:p w14:paraId="0320D327" w14:textId="77777777" w:rsidR="007445CC" w:rsidRDefault="00023EF6">
      <w:pPr>
        <w:pStyle w:val="Sous-titre"/>
      </w:pPr>
      <w:sdt>
        <w:sdtPr>
          <w:alias w:val="Sous-titre"/>
          <w:tag w:val="Sous-titre"/>
          <w:id w:val="11808339"/>
          <w:placeholder>
            <w:docPart w:val="4CF37AE248EA4E938AF4368664FD201B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proofErr w:type="spellStart"/>
          <w:r w:rsidR="00655410">
            <w:t>Deploy</w:t>
          </w:r>
          <w:proofErr w:type="spellEnd"/>
          <w:r w:rsidR="00655410">
            <w:t xml:space="preserve"> a </w:t>
          </w:r>
          <w:proofErr w:type="spellStart"/>
          <w:r w:rsidR="00655410">
            <w:t>Mosquitto</w:t>
          </w:r>
          <w:proofErr w:type="spellEnd"/>
          <w:r w:rsidR="00655410">
            <w:t xml:space="preserve"> Server</w:t>
          </w:r>
        </w:sdtContent>
      </w:sdt>
    </w:p>
    <w:sdt>
      <w:sdtPr>
        <w:rPr>
          <w:rFonts w:asciiTheme="minorHAnsi" w:eastAsiaTheme="minorHAnsi" w:hAnsiTheme="minorHAnsi" w:cs="Times New Roman"/>
          <w:b w:val="0"/>
          <w:bCs w:val="0"/>
          <w:color w:val="000000" w:themeColor="text1"/>
          <w:sz w:val="22"/>
          <w:szCs w:val="20"/>
        </w:rPr>
        <w:id w:val="-1674025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511ECA" w14:textId="77777777" w:rsidR="00655410" w:rsidRDefault="00655410">
          <w:pPr>
            <w:pStyle w:val="En-ttedetabledesmatires"/>
          </w:pPr>
          <w:r>
            <w:t>Table des matières</w:t>
          </w:r>
        </w:p>
        <w:p w14:paraId="0F1AA1CB" w14:textId="77777777" w:rsidR="00023EF6" w:rsidRDefault="00655410">
          <w:pPr>
            <w:pStyle w:val="TM1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023EF6" w:rsidRPr="003E1EAF">
            <w:rPr>
              <w:noProof/>
              <w:lang w:val="en-GB"/>
            </w:rPr>
            <w:t>Installing – Windows</w:t>
          </w:r>
          <w:r w:rsidR="00023EF6">
            <w:rPr>
              <w:noProof/>
            </w:rPr>
            <w:tab/>
          </w:r>
          <w:r w:rsidR="00023EF6">
            <w:rPr>
              <w:noProof/>
            </w:rPr>
            <w:fldChar w:fldCharType="begin"/>
          </w:r>
          <w:r w:rsidR="00023EF6">
            <w:rPr>
              <w:noProof/>
            </w:rPr>
            <w:instrText xml:space="preserve"> PAGEREF _Toc404268534 \h </w:instrText>
          </w:r>
          <w:r w:rsidR="00023EF6">
            <w:rPr>
              <w:noProof/>
            </w:rPr>
          </w:r>
          <w:r w:rsidR="00023EF6">
            <w:rPr>
              <w:noProof/>
            </w:rPr>
            <w:fldChar w:fldCharType="separate"/>
          </w:r>
          <w:r w:rsidR="00023EF6">
            <w:rPr>
              <w:noProof/>
            </w:rPr>
            <w:t>2</w:t>
          </w:r>
          <w:r w:rsidR="00023EF6">
            <w:rPr>
              <w:noProof/>
            </w:rPr>
            <w:fldChar w:fldCharType="end"/>
          </w:r>
        </w:p>
        <w:p w14:paraId="0BBDB361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Download – mosquitto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797406C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Download – Dependencies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08F1AD8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Import dependencies.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D059F5F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Create a 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BBFBD40" w14:textId="77777777" w:rsidR="00023EF6" w:rsidRDefault="00023EF6">
          <w:pPr>
            <w:pStyle w:val="TM1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lang w:eastAsia="ja-JP"/>
            </w:rPr>
          </w:pPr>
          <w:r w:rsidRPr="003E1EAF">
            <w:rPr>
              <w:noProof/>
              <w:lang w:val="en-GB"/>
            </w:rPr>
            <w:t>Install – Linux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5CC33DE" w14:textId="77777777" w:rsidR="00023EF6" w:rsidRDefault="00023EF6">
          <w:pPr>
            <w:pStyle w:val="TM1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lang w:eastAsia="ja-JP"/>
            </w:rPr>
          </w:pPr>
          <w:r w:rsidRPr="003E1EAF">
            <w:rPr>
              <w:noProof/>
              <w:lang w:val="en-GB"/>
            </w:rPr>
            <w:t>Testing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5EE899E" w14:textId="77777777" w:rsidR="00023EF6" w:rsidRDefault="00023EF6">
          <w:pPr>
            <w:pStyle w:val="TM1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lang w:eastAsia="ja-JP"/>
            </w:rPr>
          </w:pPr>
          <w:r w:rsidRPr="003E1EAF">
            <w:rPr>
              <w:noProof/>
              <w:lang w:val="en-GB"/>
            </w:rPr>
            <w:t>Open the firewall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B222E31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Windows: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952E5B1" w14:textId="77777777" w:rsidR="00023EF6" w:rsidRDefault="00023EF6">
          <w:pPr>
            <w:pStyle w:val="TM2"/>
            <w:tabs>
              <w:tab w:val="right" w:leader="dot" w:pos="9061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eastAsia="ja-JP"/>
            </w:rPr>
          </w:pPr>
          <w:r w:rsidRPr="003E1EAF">
            <w:rPr>
              <w:noProof/>
              <w:lang w:val="en-GB"/>
            </w:rPr>
            <w:t>Linux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_Toc404268543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D68E57D" w14:textId="77777777" w:rsidR="00655410" w:rsidRDefault="00655410">
          <w:r>
            <w:rPr>
              <w:b/>
              <w:bCs/>
              <w:noProof/>
            </w:rPr>
            <w:fldChar w:fldCharType="end"/>
          </w:r>
        </w:p>
      </w:sdtContent>
    </w:sdt>
    <w:p w14:paraId="5C38B564" w14:textId="77777777" w:rsidR="00655410" w:rsidRDefault="00655410" w:rsidP="00655410">
      <w:pPr>
        <w:pStyle w:val="Titre1"/>
        <w:rPr>
          <w:lang w:val="en-GB"/>
        </w:rPr>
      </w:pPr>
      <w:bookmarkStart w:id="0" w:name="_GoBack"/>
      <w:bookmarkEnd w:id="0"/>
      <w:r>
        <w:rPr>
          <w:lang w:val="en-GB"/>
        </w:rPr>
        <w:br w:type="column"/>
      </w:r>
      <w:bookmarkStart w:id="1" w:name="_Toc404268534"/>
      <w:r>
        <w:rPr>
          <w:lang w:val="en-GB"/>
        </w:rPr>
        <w:lastRenderedPageBreak/>
        <w:t>Installing – Windows</w:t>
      </w:r>
      <w:bookmarkEnd w:id="1"/>
    </w:p>
    <w:p w14:paraId="06939406" w14:textId="77777777" w:rsidR="00655410" w:rsidRPr="00045E08" w:rsidRDefault="00655410" w:rsidP="00655410">
      <w:pPr>
        <w:pStyle w:val="Titre2"/>
        <w:rPr>
          <w:lang w:val="en-GB"/>
        </w:rPr>
      </w:pPr>
      <w:bookmarkStart w:id="2" w:name="_Toc404268535"/>
      <w:r w:rsidRPr="00045E08">
        <w:rPr>
          <w:lang w:val="en-GB"/>
        </w:rPr>
        <w:t>Download</w:t>
      </w:r>
      <w:r>
        <w:rPr>
          <w:lang w:val="en-GB"/>
        </w:rPr>
        <w:t xml:space="preserve"> – </w:t>
      </w:r>
      <w:proofErr w:type="spellStart"/>
      <w:r>
        <w:rPr>
          <w:lang w:val="en-GB"/>
        </w:rPr>
        <w:t>mosquitto</w:t>
      </w:r>
      <w:bookmarkEnd w:id="2"/>
      <w:proofErr w:type="spellEnd"/>
    </w:p>
    <w:p w14:paraId="66A263B9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 xml:space="preserve">Go to this page and download the latest version of </w:t>
      </w:r>
      <w:proofErr w:type="spellStart"/>
      <w:r w:rsidRPr="0081551C">
        <w:rPr>
          <w:rFonts w:ascii="Calibri" w:hAnsi="Calibri" w:cs="Calibri"/>
          <w:i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for windows. </w:t>
      </w:r>
    </w:p>
    <w:p w14:paraId="7ED89D39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hyperlink r:id="rId12" w:history="1">
        <w:r w:rsidRPr="0081551C">
          <w:rPr>
            <w:rFonts w:ascii="Calibri" w:hAnsi="Calibri" w:cs="Calibri"/>
            <w:lang w:val="en-GB"/>
          </w:rPr>
          <w:t>https://mosquitto.org/download/</w:t>
        </w:r>
      </w:hyperlink>
    </w:p>
    <w:p w14:paraId="57149EEC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4D21B074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7ED861DE" wp14:editId="4E2F7915">
            <wp:extent cx="4848225" cy="2626122"/>
            <wp:effectExtent l="0" t="0" r="0" b="0"/>
            <wp:docPr id="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47" cy="26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417C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>Launch the installer.</w:t>
      </w:r>
    </w:p>
    <w:p w14:paraId="338C08B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0E450927" wp14:editId="097CCD93">
            <wp:extent cx="4276725" cy="3333750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1A9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696019B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lastRenderedPageBreak/>
        <w:drawing>
          <wp:inline distT="0" distB="0" distL="0" distR="0" wp14:anchorId="13E740EB" wp14:editId="29B239E9">
            <wp:extent cx="3409950" cy="2628900"/>
            <wp:effectExtent l="0" t="0" r="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1748" r="1" b="1748"/>
                    <a:stretch/>
                  </pic:blipFill>
                  <pic:spPr bwMode="auto">
                    <a:xfrm>
                      <a:off x="0" y="0"/>
                      <a:ext cx="3409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A685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  <w:t xml:space="preserve">Attention to dependencies. </w:t>
      </w:r>
      <w:r w:rsidRPr="0081551C">
        <w:rPr>
          <w:rFonts w:ascii="Calibri" w:hAnsi="Calibri" w:cs="Calibri"/>
          <w:lang w:val="en-GB"/>
        </w:rPr>
        <w:t>This page shows which dependencies you must install i</w:t>
      </w:r>
      <w:r>
        <w:rPr>
          <w:rFonts w:ascii="Calibri" w:hAnsi="Calibri" w:cs="Calibri"/>
          <w:lang w:val="en-GB"/>
        </w:rPr>
        <w:t>n order to work with mosquito.</w:t>
      </w:r>
    </w:p>
    <w:p w14:paraId="2DEF0287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4540B016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DB01AED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4805D542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22D312AE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16805E8D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5B809AF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10585CD6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28EE448D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7C8A1A6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46EE41A2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3D58C602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11B1129F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12413B6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7014FE90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7076C528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177690A3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3A976F7E" w14:textId="77777777" w:rsidR="00655410" w:rsidRDefault="00655410" w:rsidP="00655410">
      <w:pPr>
        <w:pStyle w:val="Titre2"/>
        <w:rPr>
          <w:lang w:val="en-GB"/>
        </w:rPr>
      </w:pPr>
      <w:r>
        <w:rPr>
          <w:lang w:val="en-GB"/>
        </w:rPr>
        <w:br w:type="column"/>
      </w:r>
      <w:bookmarkStart w:id="3" w:name="_Toc404268536"/>
      <w:r>
        <w:rPr>
          <w:lang w:val="en-GB"/>
        </w:rPr>
        <w:lastRenderedPageBreak/>
        <w:t>Download – Dependencies</w:t>
      </w:r>
      <w:bookmarkEnd w:id="3"/>
    </w:p>
    <w:p w14:paraId="5E9D0A0A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rFonts w:ascii="Calibri" w:hAnsi="Calibri" w:cs="Calibri"/>
          <w:lang w:val="en-GB"/>
        </w:rPr>
        <w:tab/>
        <w:t>Now go to this site and download the download</w:t>
      </w:r>
      <w:r w:rsidRPr="0081551C">
        <w:rPr>
          <w:rFonts w:ascii="Calibri" w:hAnsi="Calibri" w:cs="Calibri"/>
          <w:lang w:val="en-GB"/>
        </w:rPr>
        <w:t xml:space="preserve"> "</w:t>
      </w:r>
      <w:hyperlink r:id="rId16" w:history="1"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Win64 </w:t>
        </w:r>
        <w:proofErr w:type="spellStart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>OpenSSL</w:t>
        </w:r>
        <w:proofErr w:type="spellEnd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 v1.1.0i Light</w:t>
        </w:r>
      </w:hyperlink>
      <w:r w:rsidRPr="0081551C">
        <w:rPr>
          <w:rFonts w:ascii="Times New Roman" w:hAnsi="Times New Roman"/>
          <w:sz w:val="24"/>
          <w:szCs w:val="24"/>
          <w:lang w:val="en-GB"/>
        </w:rPr>
        <w:t>".</w:t>
      </w:r>
    </w:p>
    <w:p w14:paraId="49971698" w14:textId="77777777" w:rsidR="00655410" w:rsidRPr="0081551C" w:rsidRDefault="00023EF6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hyperlink r:id="rId17" w:history="1">
        <w:r w:rsidR="00655410" w:rsidRPr="0081551C">
          <w:rPr>
            <w:rFonts w:ascii="Calibri" w:hAnsi="Calibri" w:cs="Calibri"/>
            <w:lang w:val="en-GB"/>
          </w:rPr>
          <w:t>http://slproweb.com/products/Win32OpenSSL.html</w:t>
        </w:r>
      </w:hyperlink>
    </w:p>
    <w:p w14:paraId="444AB3D0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/>
          <w:sz w:val="24"/>
          <w:szCs w:val="24"/>
          <w:lang w:val="en-GB"/>
        </w:rPr>
      </w:pPr>
      <w:r w:rsidRPr="0081551C">
        <w:rPr>
          <w:rFonts w:ascii="Times New Roman" w:hAnsi="Times New Roman"/>
          <w:sz w:val="24"/>
          <w:szCs w:val="24"/>
          <w:lang w:val="en-GB"/>
        </w:rPr>
        <w:tab/>
        <w:t xml:space="preserve">You can finish the installation of </w:t>
      </w:r>
      <w:proofErr w:type="spellStart"/>
      <w:r w:rsidRPr="0081551C">
        <w:rPr>
          <w:rFonts w:ascii="Times New Roman" w:hAnsi="Times New Roman"/>
          <w:sz w:val="24"/>
          <w:szCs w:val="24"/>
          <w:lang w:val="en-GB"/>
        </w:rPr>
        <w:t>mosquitto</w:t>
      </w:r>
      <w:proofErr w:type="spellEnd"/>
      <w:r w:rsidRPr="0081551C">
        <w:rPr>
          <w:rFonts w:ascii="Times New Roman" w:hAnsi="Times New Roman"/>
          <w:sz w:val="24"/>
          <w:szCs w:val="24"/>
          <w:lang w:val="en-GB"/>
        </w:rPr>
        <w:t xml:space="preserve"> after opening the link. The installer will create a </w:t>
      </w:r>
      <w:proofErr w:type="spellStart"/>
      <w:r w:rsidRPr="0081551C">
        <w:rPr>
          <w:rFonts w:ascii="Times New Roman" w:hAnsi="Times New Roman"/>
          <w:sz w:val="24"/>
          <w:szCs w:val="24"/>
          <w:lang w:val="en-GB"/>
        </w:rPr>
        <w:t>mosquitto</w:t>
      </w:r>
      <w:proofErr w:type="spellEnd"/>
      <w:r w:rsidRPr="0081551C">
        <w:rPr>
          <w:rFonts w:ascii="Times New Roman" w:hAnsi="Times New Roman"/>
          <w:sz w:val="24"/>
          <w:szCs w:val="24"/>
          <w:lang w:val="en-GB"/>
        </w:rPr>
        <w:t xml:space="preserve"> fold</w:t>
      </w:r>
      <w:r>
        <w:rPr>
          <w:rFonts w:ascii="Times New Roman" w:hAnsi="Times New Roman"/>
          <w:sz w:val="24"/>
          <w:szCs w:val="24"/>
          <w:lang w:val="en-GB"/>
        </w:rPr>
        <w:t xml:space="preserve">er and copy basic files to it.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Mosquitto</w:t>
      </w:r>
      <w:proofErr w:type="spellEnd"/>
      <w:r w:rsidRPr="0081551C">
        <w:rPr>
          <w:rFonts w:ascii="Times New Roman" w:hAnsi="Times New Roman"/>
          <w:sz w:val="24"/>
          <w:szCs w:val="24"/>
          <w:lang w:val="en-GB"/>
        </w:rPr>
        <w:t xml:space="preserve"> won't </w:t>
      </w:r>
      <w:r>
        <w:rPr>
          <w:rFonts w:ascii="Times New Roman" w:hAnsi="Times New Roman"/>
          <w:sz w:val="24"/>
          <w:szCs w:val="24"/>
          <w:lang w:val="en-GB"/>
        </w:rPr>
        <w:t>work for the moment. Before, we wi</w:t>
      </w:r>
      <w:r w:rsidRPr="0081551C">
        <w:rPr>
          <w:rFonts w:ascii="Times New Roman" w:hAnsi="Times New Roman"/>
          <w:sz w:val="24"/>
          <w:szCs w:val="24"/>
          <w:lang w:val="en-GB"/>
        </w:rPr>
        <w:t>ll need to install the dependencies.</w:t>
      </w:r>
    </w:p>
    <w:p w14:paraId="00E1104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53B165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35645E83" wp14:editId="668A8A46">
            <wp:extent cx="5638800" cy="3581400"/>
            <wp:effectExtent l="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D70F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 xml:space="preserve">Download </w:t>
      </w:r>
      <w:hyperlink r:id="rId19" w:history="1"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Win64 </w:t>
        </w:r>
        <w:proofErr w:type="spellStart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>OpenSSL</w:t>
        </w:r>
        <w:proofErr w:type="spellEnd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 v1.1.0i Light</w:t>
        </w:r>
      </w:hyperlink>
      <w:r w:rsidRPr="0081551C">
        <w:rPr>
          <w:rFonts w:ascii="Times New Roman" w:hAnsi="Times New Roman"/>
          <w:sz w:val="24"/>
          <w:szCs w:val="24"/>
          <w:lang w:val="en-GB"/>
        </w:rPr>
        <w:t xml:space="preserve">. </w:t>
      </w:r>
      <w:r w:rsidRPr="0081551C">
        <w:rPr>
          <w:rFonts w:ascii="Calibri" w:hAnsi="Calibri" w:cs="Calibri"/>
          <w:lang w:val="en-GB"/>
        </w:rPr>
        <w:t xml:space="preserve">Launch the installation file and </w:t>
      </w:r>
      <w:r w:rsidRPr="0081551C">
        <w:rPr>
          <w:rFonts w:ascii="Calibri" w:hAnsi="Calibri" w:cs="Calibri"/>
          <w:b/>
          <w:bCs/>
          <w:lang w:val="en-GB"/>
        </w:rPr>
        <w:t>remember the installation fold.</w:t>
      </w:r>
    </w:p>
    <w:p w14:paraId="64A8479E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6BE79298" wp14:editId="2DEFB207">
            <wp:extent cx="2880000" cy="2239953"/>
            <wp:effectExtent l="0" t="0" r="0" b="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" b="346"/>
                    <a:stretch/>
                  </pic:blipFill>
                  <pic:spPr bwMode="auto">
                    <a:xfrm>
                      <a:off x="0" y="0"/>
                      <a:ext cx="2880000" cy="22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6B31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>For the DLL any choice is fine.</w:t>
      </w:r>
    </w:p>
    <w:p w14:paraId="24ACF4C5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lastRenderedPageBreak/>
        <w:drawing>
          <wp:inline distT="0" distB="0" distL="0" distR="0" wp14:anchorId="5F8D8418" wp14:editId="5311667B">
            <wp:extent cx="2880000" cy="2267368"/>
            <wp:effectExtent l="0" t="0" r="0" b="0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18"/>
                    <a:stretch/>
                  </pic:blipFill>
                  <pic:spPr bwMode="auto">
                    <a:xfrm>
                      <a:off x="0" y="0"/>
                      <a:ext cx="2880000" cy="22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E55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4709D250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5ED6235F" w14:textId="77777777" w:rsidR="00655410" w:rsidRPr="0081551C" w:rsidRDefault="00655410" w:rsidP="00655410">
      <w:pPr>
        <w:pStyle w:val="Titre2"/>
        <w:rPr>
          <w:lang w:val="en-GB"/>
        </w:rPr>
      </w:pPr>
      <w:bookmarkStart w:id="4" w:name="_Toc404268537"/>
      <w:r>
        <w:rPr>
          <w:lang w:val="en-GB"/>
        </w:rPr>
        <w:t>Import dependencies.</w:t>
      </w:r>
      <w:bookmarkEnd w:id="4"/>
    </w:p>
    <w:p w14:paraId="5817EB5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en-GB"/>
        </w:rPr>
      </w:pPr>
      <w:r w:rsidRPr="0081551C">
        <w:rPr>
          <w:rFonts w:ascii="Calibri" w:hAnsi="Calibri" w:cs="Calibri"/>
          <w:lang w:val="en-GB"/>
        </w:rPr>
        <w:tab/>
        <w:t xml:space="preserve">Go to the folder in which you installed </w:t>
      </w:r>
      <w:hyperlink r:id="rId22" w:history="1"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Win64 </w:t>
        </w:r>
        <w:proofErr w:type="spellStart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>OpenSSL</w:t>
        </w:r>
        <w:proofErr w:type="spellEnd"/>
        <w:r w:rsidRPr="0081551C">
          <w:rPr>
            <w:rFonts w:ascii="Times New Roman" w:hAnsi="Times New Roman"/>
            <w:color w:val="0000FF"/>
            <w:sz w:val="24"/>
            <w:szCs w:val="24"/>
            <w:u w:val="single"/>
            <w:lang w:val="en-GB"/>
          </w:rPr>
          <w:t xml:space="preserve"> v1.1.0i Light</w:t>
        </w:r>
      </w:hyperlink>
      <w:r w:rsidRPr="0081551C">
        <w:rPr>
          <w:rFonts w:ascii="Times New Roman" w:hAnsi="Times New Roman"/>
          <w:sz w:val="24"/>
          <w:szCs w:val="24"/>
          <w:lang w:val="en-GB"/>
        </w:rPr>
        <w:t>. (</w:t>
      </w:r>
      <w:proofErr w:type="gramStart"/>
      <w:r w:rsidRPr="0081551C">
        <w:rPr>
          <w:rFonts w:ascii="Times New Roman" w:hAnsi="Times New Roman"/>
          <w:sz w:val="24"/>
          <w:szCs w:val="24"/>
          <w:lang w:val="en-GB"/>
        </w:rPr>
        <w:t>usually</w:t>
      </w:r>
      <w:proofErr w:type="gramEnd"/>
      <w:r w:rsidRPr="0081551C">
        <w:rPr>
          <w:rFonts w:ascii="Times New Roman" w:hAnsi="Times New Roman"/>
          <w:sz w:val="24"/>
          <w:szCs w:val="24"/>
          <w:lang w:val="en-GB"/>
        </w:rPr>
        <w:t xml:space="preserve"> C:\OpenSSL-Win64).</w:t>
      </w:r>
    </w:p>
    <w:p w14:paraId="28AB93A3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/>
          <w:sz w:val="24"/>
          <w:szCs w:val="24"/>
          <w:lang w:val="en-GB"/>
        </w:rPr>
      </w:pPr>
      <w:r w:rsidRPr="0081551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956DC0" wp14:editId="48A03C43">
            <wp:extent cx="4320000" cy="2229207"/>
            <wp:effectExtent l="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AEC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  <w:t>Copy these files to the "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server" folder (usually C:\Program Files\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if you have not changed):</w:t>
      </w:r>
    </w:p>
    <w:p w14:paraId="477DDF77" w14:textId="77777777" w:rsidR="00655410" w:rsidRPr="0081551C" w:rsidRDefault="00655410" w:rsidP="00655410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-GB"/>
        </w:rPr>
      </w:pPr>
      <w:proofErr w:type="gramStart"/>
      <w:r w:rsidRPr="0081551C">
        <w:rPr>
          <w:rFonts w:ascii="Calibri" w:hAnsi="Calibri" w:cs="Calibri"/>
          <w:lang w:val="en-GB"/>
        </w:rPr>
        <w:t>libssl</w:t>
      </w:r>
      <w:proofErr w:type="gramEnd"/>
      <w:r w:rsidRPr="0081551C">
        <w:rPr>
          <w:rFonts w:ascii="Calibri" w:hAnsi="Calibri" w:cs="Calibri"/>
          <w:lang w:val="en-GB"/>
        </w:rPr>
        <w:t>-1_1-x64.dll</w:t>
      </w:r>
    </w:p>
    <w:p w14:paraId="42F2AEC6" w14:textId="77777777" w:rsidR="00655410" w:rsidRPr="0081551C" w:rsidRDefault="00655410" w:rsidP="00655410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-GB"/>
        </w:rPr>
      </w:pPr>
      <w:proofErr w:type="gramStart"/>
      <w:r w:rsidRPr="0081551C">
        <w:rPr>
          <w:rFonts w:ascii="Calibri" w:hAnsi="Calibri" w:cs="Calibri"/>
          <w:lang w:val="en-GB"/>
        </w:rPr>
        <w:t>libcrypto</w:t>
      </w:r>
      <w:proofErr w:type="gramEnd"/>
      <w:r w:rsidRPr="0081551C">
        <w:rPr>
          <w:rFonts w:ascii="Calibri" w:hAnsi="Calibri" w:cs="Calibri"/>
          <w:lang w:val="en-GB"/>
        </w:rPr>
        <w:t>-1_1-x64.dll</w:t>
      </w:r>
    </w:p>
    <w:p w14:paraId="7327B3E6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</w:p>
    <w:p w14:paraId="552D73D1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lastRenderedPageBreak/>
        <w:drawing>
          <wp:inline distT="0" distB="0" distL="0" distR="0" wp14:anchorId="4634A431" wp14:editId="6C8BBB13">
            <wp:extent cx="4320000" cy="2873739"/>
            <wp:effectExtent l="0" t="0" r="0" b="0"/>
            <wp:docPr id="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FD1B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>Paste and execute the "mosquitto.exe"</w:t>
      </w:r>
    </w:p>
    <w:p w14:paraId="45BAC907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4794A87C" wp14:editId="2D107C22">
            <wp:extent cx="2880000" cy="2279734"/>
            <wp:effectExtent l="0" t="0" r="0" b="0"/>
            <wp:docPr id="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832" r="-1" b="276"/>
                    <a:stretch/>
                  </pic:blipFill>
                  <pic:spPr bwMode="auto">
                    <a:xfrm>
                      <a:off x="0" y="0"/>
                      <a:ext cx="2880000" cy="227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EF1A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proofErr w:type="gramStart"/>
      <w:r w:rsidRPr="0081551C">
        <w:rPr>
          <w:rFonts w:ascii="Calibri" w:hAnsi="Calibri" w:cs="Calibri"/>
          <w:lang w:val="en-GB"/>
        </w:rPr>
        <w:t>For the first use.</w:t>
      </w:r>
      <w:proofErr w:type="gramEnd"/>
      <w:r w:rsidRPr="0081551C">
        <w:rPr>
          <w:rFonts w:ascii="Calibri" w:hAnsi="Calibri" w:cs="Calibri"/>
          <w:lang w:val="en-GB"/>
        </w:rPr>
        <w:t xml:space="preserve"> Allow 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through firewall as local and company network</w:t>
      </w:r>
    </w:p>
    <w:p w14:paraId="1D4A556A" w14:textId="77777777" w:rsidR="00655410" w:rsidRPr="0081551C" w:rsidRDefault="00655410" w:rsidP="00655410">
      <w:pPr>
        <w:pStyle w:val="Titre2"/>
        <w:rPr>
          <w:lang w:val="en-GB"/>
        </w:rPr>
      </w:pPr>
      <w:bookmarkStart w:id="5" w:name="_Toc404268538"/>
      <w:r>
        <w:rPr>
          <w:lang w:val="en-GB"/>
        </w:rPr>
        <w:t>Create a service</w:t>
      </w:r>
      <w:bookmarkEnd w:id="5"/>
    </w:p>
    <w:p w14:paraId="47BB75A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>This will launch the MQTT server automatically at start-up.</w:t>
      </w:r>
    </w:p>
    <w:p w14:paraId="7D9CB58B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>Search "CMD" on windows search</w:t>
      </w:r>
      <w:r>
        <w:rPr>
          <w:rFonts w:ascii="Calibri" w:hAnsi="Calibri" w:cs="Calibri"/>
          <w:lang w:val="en-GB"/>
        </w:rPr>
        <w:t>, right click,</w:t>
      </w:r>
      <w:r w:rsidRPr="0081551C">
        <w:rPr>
          <w:rFonts w:ascii="Calibri" w:hAnsi="Calibri" w:cs="Calibri"/>
          <w:lang w:val="en-GB"/>
        </w:rPr>
        <w:t xml:space="preserve"> and execute as admin.</w:t>
      </w:r>
    </w:p>
    <w:p w14:paraId="7FED92B3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lastRenderedPageBreak/>
        <w:drawing>
          <wp:inline distT="0" distB="0" distL="0" distR="0" wp14:anchorId="6C76EB15" wp14:editId="29257074">
            <wp:extent cx="2160000" cy="3801600"/>
            <wp:effectExtent l="0" t="0" r="0" b="0"/>
            <wp:docPr id="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" b="1"/>
                    <a:stretch/>
                  </pic:blipFill>
                  <pic:spPr bwMode="auto">
                    <a:xfrm>
                      <a:off x="0" y="0"/>
                      <a:ext cx="2160000" cy="3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1CAF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237391BD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 xml:space="preserve">Access 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folder with the following command:</w:t>
      </w:r>
    </w:p>
    <w:p w14:paraId="23AAC1C0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>cd C:\Program Files\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</w:p>
    <w:p w14:paraId="68D79E2A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 xml:space="preserve">Type the following to install </w:t>
      </w:r>
      <w:proofErr w:type="spellStart"/>
      <w:r w:rsidRPr="0081551C">
        <w:rPr>
          <w:rFonts w:ascii="Calibri" w:hAnsi="Calibri" w:cs="Calibri"/>
          <w:lang w:val="en-GB"/>
        </w:rPr>
        <w:t>mosquitto</w:t>
      </w:r>
      <w:proofErr w:type="spellEnd"/>
      <w:r w:rsidRPr="0081551C">
        <w:rPr>
          <w:rFonts w:ascii="Calibri" w:hAnsi="Calibri" w:cs="Calibri"/>
          <w:lang w:val="en-GB"/>
        </w:rPr>
        <w:t xml:space="preserve"> as a service:</w:t>
      </w:r>
    </w:p>
    <w:p w14:paraId="32DBB309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ab/>
      </w:r>
      <w:proofErr w:type="spellStart"/>
      <w:proofErr w:type="gramStart"/>
      <w:r w:rsidRPr="0081551C">
        <w:rPr>
          <w:rFonts w:ascii="Calibri" w:hAnsi="Calibri" w:cs="Calibri"/>
          <w:lang w:val="en-GB"/>
        </w:rPr>
        <w:t>mosquitto</w:t>
      </w:r>
      <w:proofErr w:type="spellEnd"/>
      <w:proofErr w:type="gramEnd"/>
      <w:r w:rsidRPr="0081551C">
        <w:rPr>
          <w:rFonts w:ascii="Calibri" w:hAnsi="Calibri" w:cs="Calibri"/>
          <w:lang w:val="en-GB"/>
        </w:rPr>
        <w:t xml:space="preserve"> install</w:t>
      </w:r>
    </w:p>
    <w:p w14:paraId="31702AD3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noProof/>
        </w:rPr>
        <w:drawing>
          <wp:inline distT="0" distB="0" distL="0" distR="0" wp14:anchorId="1C57D44E" wp14:editId="707876B8">
            <wp:extent cx="2880000" cy="1219701"/>
            <wp:effectExtent l="0" t="0" r="0" b="0"/>
            <wp:docPr id="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2992"/>
                    <a:stretch/>
                  </pic:blipFill>
                  <pic:spPr bwMode="auto">
                    <a:xfrm>
                      <a:off x="0" y="0"/>
                      <a:ext cx="2880000" cy="121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7B03A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14:paraId="08A0772B" w14:textId="77777777" w:rsidR="00655410" w:rsidRPr="00045E08" w:rsidRDefault="00655410" w:rsidP="00655410">
      <w:pPr>
        <w:pStyle w:val="Titre1"/>
        <w:rPr>
          <w:lang w:val="en-GB"/>
        </w:rPr>
      </w:pPr>
      <w:bookmarkStart w:id="6" w:name="_Toc404268539"/>
      <w:r>
        <w:rPr>
          <w:lang w:val="en-GB"/>
        </w:rPr>
        <w:t>Install – Linux</w:t>
      </w:r>
      <w:bookmarkEnd w:id="6"/>
    </w:p>
    <w:p w14:paraId="0F0854C9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To install </w:t>
      </w:r>
      <w:proofErr w:type="spellStart"/>
      <w:r>
        <w:rPr>
          <w:rFonts w:ascii="Calibri" w:hAnsi="Calibri" w:cs="Calibri"/>
          <w:lang w:val="en-GB"/>
        </w:rPr>
        <w:t>mosquitto</w:t>
      </w:r>
      <w:proofErr w:type="spellEnd"/>
      <w:r>
        <w:rPr>
          <w:rFonts w:ascii="Calibri" w:hAnsi="Calibri" w:cs="Calibri"/>
          <w:lang w:val="en-GB"/>
        </w:rPr>
        <w:t xml:space="preserve"> on a Linux machine</w:t>
      </w:r>
      <w:r w:rsidRPr="0081551C">
        <w:rPr>
          <w:rFonts w:ascii="Calibri" w:hAnsi="Calibri" w:cs="Calibri"/>
          <w:lang w:val="en-GB"/>
        </w:rPr>
        <w:t>:</w:t>
      </w:r>
    </w:p>
    <w:p w14:paraId="4DA96448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>Use the terminal:</w:t>
      </w:r>
    </w:p>
    <w:p w14:paraId="76790002" w14:textId="77777777" w:rsidR="00655410" w:rsidRPr="0081551C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ab/>
      </w:r>
      <w:r w:rsidRPr="0081551C">
        <w:rPr>
          <w:rFonts w:ascii="Calibri" w:hAnsi="Calibri" w:cs="Calibri"/>
          <w:lang w:val="en-GB"/>
        </w:rPr>
        <w:t>CTRL + ALT + T</w:t>
      </w:r>
    </w:p>
    <w:p w14:paraId="1B025579" w14:textId="77777777" w:rsidR="00655410" w:rsidRDefault="00655410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 w:rsidRPr="0081551C">
        <w:rPr>
          <w:rFonts w:ascii="Calibri" w:hAnsi="Calibri" w:cs="Calibri"/>
          <w:lang w:val="en-GB"/>
        </w:rPr>
        <w:tab/>
      </w:r>
      <w:r>
        <w:rPr>
          <w:rFonts w:ascii="Calibri" w:hAnsi="Calibri" w:cs="Calibri"/>
          <w:lang w:val="en-GB"/>
        </w:rPr>
        <w:t>Execute the following command</w:t>
      </w:r>
      <w:r w:rsidRPr="0081551C">
        <w:rPr>
          <w:rFonts w:ascii="Calibri" w:hAnsi="Calibri" w:cs="Calibri"/>
          <w:lang w:val="en-GB"/>
        </w:rPr>
        <w:t>:</w:t>
      </w:r>
    </w:p>
    <w:p w14:paraId="4395C977" w14:textId="77777777" w:rsidR="007445CC" w:rsidRDefault="00655410" w:rsidP="00655410">
      <w:pPr>
        <w:widowControl w:val="0"/>
        <w:autoSpaceDE w:val="0"/>
        <w:autoSpaceDN w:val="0"/>
        <w:adjustRightInd w:val="0"/>
        <w:spacing w:after="200" w:line="240" w:lineRule="auto"/>
      </w:pPr>
      <w:r>
        <w:tab/>
      </w:r>
      <w:r>
        <w:tab/>
      </w:r>
      <w:proofErr w:type="gramStart"/>
      <w:r>
        <w:t>su</w:t>
      </w:r>
      <w:proofErr w:type="gramEnd"/>
      <w:r>
        <w:t xml:space="preserve"> </w:t>
      </w:r>
      <w:proofErr w:type="spellStart"/>
      <w:r w:rsidRPr="0081551C">
        <w:t>apt-get</w:t>
      </w:r>
      <w:proofErr w:type="spellEnd"/>
      <w:r w:rsidRPr="0081551C">
        <w:t xml:space="preserve"> </w:t>
      </w:r>
      <w:r>
        <w:t xml:space="preserve">–y </w:t>
      </w:r>
      <w:proofErr w:type="spellStart"/>
      <w:r>
        <w:t>i</w:t>
      </w:r>
      <w:r w:rsidRPr="0081551C">
        <w:t>nstall</w:t>
      </w:r>
      <w:proofErr w:type="spellEnd"/>
      <w:r w:rsidRPr="0081551C">
        <w:t xml:space="preserve"> </w:t>
      </w:r>
      <w:proofErr w:type="spellStart"/>
      <w:r w:rsidRPr="0081551C">
        <w:t>mosquitto</w:t>
      </w:r>
      <w:proofErr w:type="spellEnd"/>
      <w:r w:rsidRPr="0081551C">
        <w:t xml:space="preserve"> </w:t>
      </w:r>
      <w:proofErr w:type="spellStart"/>
      <w:r w:rsidRPr="0081551C">
        <w:t>mosquitto</w:t>
      </w:r>
      <w:proofErr w:type="spellEnd"/>
      <w:r w:rsidRPr="0081551C">
        <w:t>-clients</w:t>
      </w:r>
      <w:r>
        <w:t xml:space="preserve"> | exit</w:t>
      </w:r>
    </w:p>
    <w:p w14:paraId="2272891F" w14:textId="2989C80A" w:rsidR="00023EF6" w:rsidRDefault="00023EF6" w:rsidP="00023EF6">
      <w:pPr>
        <w:pStyle w:val="Titre1"/>
        <w:rPr>
          <w:lang w:val="en-GB"/>
        </w:rPr>
      </w:pPr>
      <w:bookmarkStart w:id="7" w:name="_Toc404268540"/>
      <w:r>
        <w:rPr>
          <w:lang w:val="en-GB"/>
        </w:rPr>
        <w:lastRenderedPageBreak/>
        <w:t>Testing</w:t>
      </w:r>
      <w:bookmarkEnd w:id="7"/>
    </w:p>
    <w:p w14:paraId="1F033D0F" w14:textId="77777777" w:rsidR="00023EF6" w:rsidRDefault="00023EF6" w:rsidP="00023EF6">
      <w:pPr>
        <w:rPr>
          <w:lang w:val="en-GB"/>
        </w:rPr>
      </w:pPr>
      <w:r>
        <w:rPr>
          <w:lang w:val="en-GB"/>
        </w:rPr>
        <w:t xml:space="preserve">Use the following command on a terminal to know if </w:t>
      </w:r>
      <w:proofErr w:type="spellStart"/>
      <w:r>
        <w:rPr>
          <w:lang w:val="en-GB"/>
        </w:rPr>
        <w:t>mosquitto</w:t>
      </w:r>
      <w:proofErr w:type="spellEnd"/>
      <w:r>
        <w:rPr>
          <w:lang w:val="en-GB"/>
        </w:rPr>
        <w:t xml:space="preserve"> in running on the server.</w:t>
      </w:r>
    </w:p>
    <w:p w14:paraId="5A4A3746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Netstat</w:t>
      </w:r>
      <w:proofErr w:type="spellEnd"/>
      <w:r>
        <w:rPr>
          <w:lang w:val="en-GB"/>
        </w:rPr>
        <w:t xml:space="preserve"> –a</w:t>
      </w:r>
    </w:p>
    <w:p w14:paraId="6C375590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>Search on the beginning of the list for an open port 1883.</w:t>
      </w:r>
    </w:p>
    <w:p w14:paraId="21DA6D0D" w14:textId="77777777" w:rsidR="00023EF6" w:rsidRDefault="00023EF6" w:rsidP="00023EF6">
      <w:pPr>
        <w:rPr>
          <w:lang w:val="en-GB"/>
        </w:rPr>
      </w:pPr>
      <w:r>
        <w:rPr>
          <w:noProof/>
        </w:rPr>
        <w:drawing>
          <wp:inline distT="0" distB="0" distL="0" distR="0" wp14:anchorId="55195F7C" wp14:editId="49710358">
            <wp:extent cx="5972175" cy="2057400"/>
            <wp:effectExtent l="0" t="0" r="0" b="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4963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 xml:space="preserve">This is the proof that </w:t>
      </w:r>
      <w:proofErr w:type="spellStart"/>
      <w:r>
        <w:rPr>
          <w:lang w:val="en-GB"/>
        </w:rPr>
        <w:t>mosquitto</w:t>
      </w:r>
      <w:proofErr w:type="spellEnd"/>
      <w:r>
        <w:rPr>
          <w:lang w:val="en-GB"/>
        </w:rPr>
        <w:t xml:space="preserve"> server is running on local. </w:t>
      </w:r>
    </w:p>
    <w:p w14:paraId="478A479C" w14:textId="77777777" w:rsidR="00023EF6" w:rsidRDefault="00023EF6" w:rsidP="00023EF6">
      <w:pPr>
        <w:rPr>
          <w:lang w:val="en-GB"/>
        </w:rPr>
      </w:pPr>
    </w:p>
    <w:p w14:paraId="1EEA140D" w14:textId="77777777" w:rsidR="00023EF6" w:rsidRDefault="00023EF6" w:rsidP="00023EF6">
      <w:pPr>
        <w:pStyle w:val="Titre1"/>
        <w:rPr>
          <w:lang w:val="en-GB"/>
        </w:rPr>
      </w:pPr>
      <w:bookmarkStart w:id="8" w:name="_Toc404268541"/>
      <w:r>
        <w:rPr>
          <w:lang w:val="en-GB"/>
        </w:rPr>
        <w:t>Open the firewall</w:t>
      </w:r>
      <w:bookmarkEnd w:id="8"/>
    </w:p>
    <w:p w14:paraId="150FEB2D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If you cannot send messages through machines after set-up.</w:t>
      </w:r>
      <w:proofErr w:type="gramEnd"/>
      <w:r>
        <w:rPr>
          <w:lang w:val="en-GB"/>
        </w:rPr>
        <w:t xml:space="preserve"> You may need to open the port for communication. </w:t>
      </w:r>
    </w:p>
    <w:p w14:paraId="1EBDD685" w14:textId="77777777" w:rsidR="00023EF6" w:rsidRDefault="00023EF6" w:rsidP="00023EF6">
      <w:pPr>
        <w:pStyle w:val="Titre2"/>
        <w:rPr>
          <w:lang w:val="en-GB"/>
        </w:rPr>
      </w:pPr>
      <w:bookmarkStart w:id="9" w:name="_Toc404268542"/>
      <w:r>
        <w:rPr>
          <w:lang w:val="en-GB"/>
        </w:rPr>
        <w:t>Windows:</w:t>
      </w:r>
      <w:bookmarkEnd w:id="9"/>
    </w:p>
    <w:p w14:paraId="73DB767E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 xml:space="preserve">Go to the firewall configuration panel. Choose “Advanced parameters”. </w:t>
      </w:r>
    </w:p>
    <w:p w14:paraId="455DB93B" w14:textId="77777777" w:rsidR="00023EF6" w:rsidRDefault="00023EF6" w:rsidP="00023EF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F9A2502" wp14:editId="278A6FA1">
            <wp:extent cx="4320000" cy="2940387"/>
            <wp:effectExtent l="0" t="0" r="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684" t="17010" r="39879" b="23171"/>
                    <a:stretch/>
                  </pic:blipFill>
                  <pic:spPr bwMode="auto">
                    <a:xfrm>
                      <a:off x="0" y="0"/>
                      <a:ext cx="4320000" cy="294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F735" w14:textId="77777777" w:rsidR="00023EF6" w:rsidRDefault="00023EF6" w:rsidP="00023EF6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E94C48" wp14:editId="05202300">
            <wp:extent cx="4320000" cy="322419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30" t="2551" r="31587" b="10696"/>
                    <a:stretch/>
                  </pic:blipFill>
                  <pic:spPr bwMode="auto">
                    <a:xfrm>
                      <a:off x="0" y="0"/>
                      <a:ext cx="4320000" cy="32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37FDF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>Choose “</w:t>
      </w:r>
      <w:r w:rsidRPr="00473F8A">
        <w:rPr>
          <w:lang w:val="en-GB"/>
        </w:rPr>
        <w:t>firewall outbound rules</w:t>
      </w:r>
      <w:r>
        <w:rPr>
          <w:lang w:val="en-GB"/>
        </w:rPr>
        <w:t xml:space="preserve">”. </w:t>
      </w:r>
    </w:p>
    <w:p w14:paraId="277D8320" w14:textId="77777777" w:rsidR="00023EF6" w:rsidRDefault="00023EF6" w:rsidP="00023EF6">
      <w:pPr>
        <w:rPr>
          <w:lang w:val="en-GB"/>
        </w:rPr>
      </w:pPr>
      <w:r>
        <w:rPr>
          <w:noProof/>
        </w:rPr>
        <w:drawing>
          <wp:inline distT="0" distB="0" distL="0" distR="0" wp14:anchorId="3CEB7D5C" wp14:editId="3134FB67">
            <wp:extent cx="5686425" cy="1552329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71" t="11341" r="41633" b="61727"/>
                    <a:stretch/>
                  </pic:blipFill>
                  <pic:spPr bwMode="auto">
                    <a:xfrm>
                      <a:off x="0" y="0"/>
                      <a:ext cx="5726594" cy="156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C38CC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 xml:space="preserve">Create a new rule and choose port. </w:t>
      </w:r>
    </w:p>
    <w:p w14:paraId="76BB993C" w14:textId="77777777" w:rsidR="00023EF6" w:rsidRDefault="00023EF6" w:rsidP="00023EF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9D751C" wp14:editId="2BA29315">
            <wp:extent cx="2880000" cy="1191204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368" t="35438" r="48172" b="42166"/>
                    <a:stretch/>
                  </pic:blipFill>
                  <pic:spPr bwMode="auto">
                    <a:xfrm>
                      <a:off x="0" y="0"/>
                      <a:ext cx="2880000" cy="119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9CAB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>Choose port 1883 and validate it.</w:t>
      </w:r>
    </w:p>
    <w:p w14:paraId="177107FE" w14:textId="77777777" w:rsidR="00023EF6" w:rsidRDefault="00023EF6" w:rsidP="00023EF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6F1534A" wp14:editId="4314FC60">
            <wp:extent cx="2880000" cy="1270588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051" t="28633" r="46417" b="45853"/>
                    <a:stretch/>
                  </pic:blipFill>
                  <pic:spPr bwMode="auto">
                    <a:xfrm>
                      <a:off x="0" y="0"/>
                      <a:ext cx="2880000" cy="127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53C4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>This port will remain open for communication as long as the rule remains. Erase the rule to stop it.</w:t>
      </w:r>
    </w:p>
    <w:p w14:paraId="193684C2" w14:textId="77777777" w:rsidR="00023EF6" w:rsidRDefault="00023EF6" w:rsidP="00023EF6">
      <w:pPr>
        <w:rPr>
          <w:lang w:val="en-GB"/>
        </w:rPr>
      </w:pPr>
    </w:p>
    <w:p w14:paraId="5B8FD84C" w14:textId="77777777" w:rsidR="00023EF6" w:rsidRDefault="00023EF6" w:rsidP="00023EF6">
      <w:pPr>
        <w:pStyle w:val="Titre2"/>
        <w:rPr>
          <w:lang w:val="en-GB"/>
        </w:rPr>
      </w:pPr>
      <w:bookmarkStart w:id="10" w:name="_Toc404268543"/>
      <w:r>
        <w:rPr>
          <w:lang w:val="en-GB"/>
        </w:rPr>
        <w:t>Linux</w:t>
      </w:r>
      <w:bookmarkEnd w:id="10"/>
    </w:p>
    <w:p w14:paraId="3869C2F0" w14:textId="77777777" w:rsidR="00023EF6" w:rsidRDefault="00023EF6" w:rsidP="00023EF6">
      <w:pPr>
        <w:rPr>
          <w:lang w:val="en-GB"/>
        </w:rPr>
      </w:pPr>
      <w:r>
        <w:rPr>
          <w:lang w:val="en-GB"/>
        </w:rPr>
        <w:tab/>
        <w:t>Use the terminal and write the following command:</w:t>
      </w:r>
    </w:p>
    <w:p w14:paraId="4C68372C" w14:textId="77777777" w:rsidR="00023EF6" w:rsidRPr="00473F8A" w:rsidRDefault="00023EF6" w:rsidP="00023EF6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su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uwf</w:t>
      </w:r>
      <w:proofErr w:type="spellEnd"/>
      <w:r>
        <w:rPr>
          <w:lang w:val="en-GB"/>
        </w:rPr>
        <w:t xml:space="preserve"> allow 1883</w:t>
      </w:r>
    </w:p>
    <w:p w14:paraId="27131753" w14:textId="77777777" w:rsidR="00023EF6" w:rsidRPr="00655410" w:rsidRDefault="00023EF6" w:rsidP="0065541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sectPr w:rsidR="00023EF6" w:rsidRPr="00655410">
      <w:footerReference w:type="even" r:id="rId34"/>
      <w:footerReference w:type="default" r:id="rId35"/>
      <w:pgSz w:w="11907" w:h="16839" w:code="1"/>
      <w:pgMar w:top="144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3B233B" w14:textId="77777777" w:rsidR="00D8017C" w:rsidRDefault="00D8017C">
      <w:pPr>
        <w:spacing w:after="0" w:line="240" w:lineRule="auto"/>
      </w:pPr>
      <w:r>
        <w:separator/>
      </w:r>
    </w:p>
  </w:endnote>
  <w:endnote w:type="continuationSeparator" w:id="0">
    <w:p w14:paraId="03B5F9F8" w14:textId="77777777" w:rsidR="00D8017C" w:rsidRDefault="00D8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GｺﾞｼｯｸM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G創英ﾌﾟﾚｾﾞﾝｽEB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08FC23" w14:textId="77777777" w:rsidR="007445CC" w:rsidRDefault="00D8017C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230EC062" wp14:editId="07F73045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16B3C70F" w14:textId="77777777" w:rsidR="007445CC" w:rsidRDefault="00023EF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r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Tutoriel </w:t>
                              </w:r>
                              <w:proofErr w:type="spellStart"/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IoT</w:t>
                              </w:r>
                              <w:proofErr w:type="spellEnd"/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– Groupe Architecture</w:t>
                              </w:r>
                            </w:sdtContent>
                          </w:sdt>
                          <w:r w:rsidR="00D8017C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8017C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19/11/2018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" o:allowincell="f" filled="f" stroked="f">
              <v:textbox style="layout-flow:vertical;mso-layout-flow-alt:bottom-to-top" inset=",,8.64pt,10.8pt">
                <w:txbxContent>
                  <w:p w14:paraId="16B3C70F" w14:textId="77777777" w:rsidR="007445CC" w:rsidRDefault="00E413A2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r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Tutoriel </w:t>
                        </w:r>
                        <w:proofErr w:type="spellStart"/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IoT</w:t>
                        </w:r>
                        <w:proofErr w:type="spellEnd"/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– Groupe Architecture</w:t>
                        </w:r>
                      </w:sdtContent>
                    </w:sdt>
                    <w:r w:rsidR="00D8017C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1-19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8017C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19/11/2018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103712D" wp14:editId="6C19A8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e automatiqu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oundrect w14:anchorId="497D1E0A" id="Forme automatiqu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9LMP18ICAADFBQAADgAAAAAAAAAAAAAAAAAuAgAAZHJzL2Uyb0RvYy54bWxQSwECLQAUAAYA&#10;CAAAACEA2m5+LN4AAAAHAQAADwAAAAAAAAAAAAAAAAAcBQAAZHJzL2Rvd25yZXYueG1sUEsFBgAA&#10;AAAEAAQA8wAAACc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2F5BAEAE" wp14:editId="6B490EF8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Ellips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CA26A06" w14:textId="77777777" w:rsidR="007445CC" w:rsidRDefault="00D8017C">
                          <w:pPr>
                            <w:pStyle w:val="Sansinterligne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23EF6" w:rsidRPr="00023EF6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Ellipse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" o:allowincell="f" fillcolor="#418ab3 [3204]" stroked="f">
              <v:textbox inset="0,0,0,0">
                <w:txbxContent>
                  <w:p w14:paraId="2CA26A06" w14:textId="77777777" w:rsidR="007445CC" w:rsidRDefault="00D8017C">
                    <w:pPr>
                      <w:pStyle w:val="Sansinterligne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E413A2" w:rsidRPr="00E413A2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E8A70E" w14:textId="77777777" w:rsidR="007445CC" w:rsidRDefault="00D8017C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CD01E0D" wp14:editId="071DD089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F7F5796" w14:textId="77777777" w:rsidR="007445CC" w:rsidRDefault="00023EF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r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Tutoriel </w:t>
                              </w:r>
                              <w:proofErr w:type="spellStart"/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IoT</w:t>
                              </w:r>
                              <w:proofErr w:type="spellEnd"/>
                              <w:r w:rsidR="0087049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– Groupe Architecture</w:t>
                              </w:r>
                            </w:sdtContent>
                          </w:sdt>
                          <w:r w:rsidR="00D8017C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8017C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19/11/2018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14:paraId="7F7F5796" w14:textId="77777777" w:rsidR="007445CC" w:rsidRDefault="00E413A2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r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Tutoriel </w:t>
                        </w:r>
                        <w:proofErr w:type="spellStart"/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IoT</w:t>
                        </w:r>
                        <w:proofErr w:type="spellEnd"/>
                        <w:r w:rsidR="0087049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– Groupe Architecture</w:t>
                        </w:r>
                      </w:sdtContent>
                    </w:sdt>
                    <w:r w:rsidR="00D8017C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1-19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8017C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19/11/2018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DD5DC55" wp14:editId="3072641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e automatiqu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oundrect w14:anchorId="6C0E2980" id="Forme automatiqu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F75F369" wp14:editId="5B07DA0F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Ellips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02F7880" w14:textId="77777777" w:rsidR="007445CC" w:rsidRDefault="00D8017C">
                          <w:pPr>
                            <w:pStyle w:val="Sansinterligne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23EF6" w:rsidRPr="00023EF6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Ellipse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" o:allowincell="f" fillcolor="#418ab3 [3204]" stroked="f">
              <v:textbox inset="0,0,0,0">
                <w:txbxContent>
                  <w:p w14:paraId="402F7880" w14:textId="77777777" w:rsidR="007445CC" w:rsidRDefault="00D8017C">
                    <w:pPr>
                      <w:pStyle w:val="Sansinterligne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E413A2" w:rsidRPr="00E413A2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035D7146" w14:textId="77777777" w:rsidR="007445CC" w:rsidRDefault="007445CC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6F6E7F" w14:textId="77777777" w:rsidR="00D8017C" w:rsidRDefault="00D8017C">
      <w:pPr>
        <w:spacing w:after="0" w:line="240" w:lineRule="auto"/>
      </w:pPr>
      <w:r>
        <w:separator/>
      </w:r>
    </w:p>
  </w:footnote>
  <w:footnote w:type="continuationSeparator" w:id="0">
    <w:p w14:paraId="7A66FAE1" w14:textId="77777777" w:rsidR="00D8017C" w:rsidRDefault="00D80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B9B6F702"/>
    <w:lvl w:ilvl="0">
      <w:start w:val="1"/>
      <w:numFmt w:val="bullet"/>
      <w:pStyle w:val="Listepuces5"/>
      <w:lvlText w:val="○"/>
      <w:lvlJc w:val="left"/>
      <w:pPr>
        <w:ind w:left="1800" w:hanging="360"/>
      </w:pPr>
      <w:rPr>
        <w:rFonts w:ascii="Monotype Corsiva" w:hAnsi="Monotype Corsiva" w:hint="default"/>
        <w:color w:val="F69200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epuces4"/>
      <w:lvlText w:val=""/>
      <w:lvlJc w:val="left"/>
      <w:pPr>
        <w:ind w:left="1440" w:hanging="360"/>
      </w:pPr>
      <w:rPr>
        <w:rFonts w:ascii="Symbol" w:hAnsi="Symbol" w:hint="default"/>
        <w:color w:val="F69200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epuces3"/>
      <w:lvlText w:val=""/>
      <w:lvlJc w:val="left"/>
      <w:pPr>
        <w:ind w:left="1080" w:hanging="360"/>
      </w:pPr>
      <w:rPr>
        <w:rFonts w:ascii="Symbol" w:hAnsi="Symbol" w:hint="default"/>
        <w:color w:val="89B9D4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epuces2"/>
      <w:lvlText w:val=""/>
      <w:lvlJc w:val="left"/>
      <w:pPr>
        <w:ind w:left="720" w:hanging="360"/>
      </w:pPr>
      <w:rPr>
        <w:rFonts w:ascii="Symbol" w:hAnsi="Symbol" w:hint="default"/>
        <w:color w:val="418AB3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  <w:color w:val="306785" w:themeColor="accent1" w:themeShade="BF"/>
      </w:rPr>
    </w:lvl>
  </w:abstractNum>
  <w:abstractNum w:abstractNumId="5">
    <w:nsid w:val="FFFFFFFE"/>
    <w:multiLevelType w:val="singleLevel"/>
    <w:tmpl w:val="91AE667E"/>
    <w:lvl w:ilvl="0">
      <w:numFmt w:val="bullet"/>
      <w:lvlText w:val="*"/>
      <w:lvlJc w:val="left"/>
    </w:lvl>
  </w:abstractNum>
  <w:abstractNum w:abstractNumId="6">
    <w:nsid w:val="01AE23A3"/>
    <w:multiLevelType w:val="hybridMultilevel"/>
    <w:tmpl w:val="BBA4FDE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7B1B13"/>
    <w:multiLevelType w:val="hybridMultilevel"/>
    <w:tmpl w:val="1428BE1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CD0956"/>
    <w:multiLevelType w:val="hybridMultilevel"/>
    <w:tmpl w:val="9D3468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60F0B"/>
    <w:multiLevelType w:val="hybridMultilevel"/>
    <w:tmpl w:val="8314F76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6"/>
  </w:num>
  <w:num w:numId="13">
    <w:abstractNumId w:val="8"/>
  </w:num>
  <w:num w:numId="14">
    <w:abstractNumId w:val="9"/>
  </w:num>
  <w:num w:numId="15">
    <w:abstractNumId w:val="5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17C"/>
    <w:rsid w:val="00023EF6"/>
    <w:rsid w:val="0060466E"/>
    <w:rsid w:val="00655410"/>
    <w:rsid w:val="007445CC"/>
    <w:rsid w:val="00870494"/>
    <w:rsid w:val="00D8017C"/>
    <w:rsid w:val="00E03097"/>
    <w:rsid w:val="00E4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88FC6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uiPriority="1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306785" w:themeColor="accent1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306785" w:themeColor="accent1" w:themeShade="BF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418AB3" w:themeColor="accent1"/>
      <w:spacing w:val="2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B86C00" w:themeColor="accent3" w:themeShade="BF"/>
      <w:spacing w:val="20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B86C00" w:themeColor="accent3" w:themeShade="BF"/>
      <w:spacing w:val="2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7B4900" w:themeColor="accent3" w:themeShade="80"/>
      <w:spacing w:val="10"/>
      <w:sz w:val="24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7B4900" w:themeColor="accent3" w:themeShade="80"/>
      <w:spacing w:val="10"/>
      <w:sz w:val="24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418AB3" w:themeColor="accent1"/>
      <w:spacing w:val="1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418AB3" w:themeColor="accent1"/>
      <w:spacing w:val="1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b/>
      <w:color w:val="306785" w:themeColor="accent1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="Times New Roman"/>
      <w:b/>
      <w:color w:val="306785" w:themeColor="accent1" w:themeShade="BF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 w:cs="Times New Roman"/>
      <w:b/>
      <w:color w:val="418AB3" w:themeColor="accent1"/>
      <w:spacing w:val="20"/>
      <w:sz w:val="24"/>
      <w:szCs w:val="24"/>
    </w:rPr>
  </w:style>
  <w:style w:type="paragraph" w:styleId="Titre">
    <w:name w:val="Title"/>
    <w:basedOn w:val="Normal"/>
    <w:link w:val="TitreCar"/>
    <w:uiPriority w:val="10"/>
    <w:qFormat/>
    <w:pPr>
      <w:pBdr>
        <w:bottom w:val="single" w:sz="8" w:space="4" w:color="418AB3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418AB3" w:themeColor="accent1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="Times New Roman"/>
      <w:b/>
      <w:smallCaps/>
      <w:color w:val="418AB3" w:themeColor="accent1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theme="minorBidi"/>
      <w:sz w:val="28"/>
      <w:szCs w:val="2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color w:val="000000" w:themeColor="text1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B881D" w:themeColor="accent2" w:themeShade="BF"/>
      <w:spacing w:val="10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Normalcentr">
    <w:name w:val="Block Text"/>
    <w:aliases w:val="Quote"/>
    <w:uiPriority w:val="40"/>
    <w:pPr>
      <w:pBdr>
        <w:top w:val="single" w:sz="2" w:space="10" w:color="89B9D4" w:themeColor="accent1" w:themeTint="99"/>
        <w:bottom w:val="single" w:sz="24" w:space="10" w:color="89B9D4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Titredulivre">
    <w:name w:val="Book Title"/>
    <w:basedOn w:val="Policepardfaut"/>
    <w:uiPriority w:val="33"/>
    <w:qFormat/>
    <w:rPr>
      <w:rFonts w:asciiTheme="majorHAnsi" w:hAnsiTheme="majorHAnsi" w:cs="Times New Roman"/>
      <w:i/>
      <w:color w:val="DF5327" w:themeColor="accent6"/>
      <w:sz w:val="20"/>
      <w:szCs w:val="20"/>
    </w:rPr>
  </w:style>
  <w:style w:type="character" w:styleId="Accentuation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color w:val="000000" w:themeColor="text1"/>
      <w:szCs w:val="20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hAnsiTheme="majorHAnsi" w:cs="Times New Roman"/>
      <w:b/>
      <w:color w:val="B86C00" w:themeColor="accent3" w:themeShade="BF"/>
      <w:spacing w:val="20"/>
      <w:sz w:val="24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hAnsiTheme="majorHAnsi" w:cs="Times New Roman"/>
      <w:b/>
      <w:i/>
      <w:color w:val="B86C00" w:themeColor="accent3" w:themeShade="BF"/>
      <w:spacing w:val="20"/>
      <w:szCs w:val="26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hAnsiTheme="majorHAnsi" w:cs="Times New Roman"/>
      <w:color w:val="7B4900" w:themeColor="accent3" w:themeShade="80"/>
      <w:spacing w:val="1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hAnsiTheme="majorHAnsi" w:cs="Times New Roman"/>
      <w:i/>
      <w:color w:val="7B4900" w:themeColor="accent3" w:themeShade="80"/>
      <w:spacing w:val="10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hAnsiTheme="majorHAnsi" w:cs="Times New Roman"/>
      <w:color w:val="418AB3" w:themeColor="accent1"/>
      <w:spacing w:val="1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hAnsiTheme="majorHAnsi" w:cs="Times New Roman"/>
      <w:i/>
      <w:color w:val="418AB3" w:themeColor="accent1"/>
      <w:spacing w:val="10"/>
      <w:szCs w:val="20"/>
    </w:rPr>
  </w:style>
  <w:style w:type="character" w:styleId="Forteaccentuation">
    <w:name w:val="Intense Emphasis"/>
    <w:basedOn w:val="Policepardfaut"/>
    <w:uiPriority w:val="21"/>
    <w:qFormat/>
    <w:rPr>
      <w:rFonts w:asciiTheme="minorHAnsi" w:hAnsiTheme="minorHAnsi" w:cs="Times New Roman"/>
      <w:b/>
      <w:i/>
      <w:smallCaps/>
      <w:color w:val="A6B727" w:themeColor="accent2"/>
      <w:spacing w:val="2"/>
      <w:w w:val="100"/>
      <w:sz w:val="20"/>
      <w:szCs w:val="20"/>
    </w:rPr>
  </w:style>
  <w:style w:type="paragraph" w:styleId="Citationintense">
    <w:name w:val="Intense Quote"/>
    <w:basedOn w:val="Normal"/>
    <w:qFormat/>
    <w:pPr>
      <w:pBdr>
        <w:top w:val="single" w:sz="36" w:space="10" w:color="89B9D4" w:themeColor="accent1" w:themeTint="99"/>
        <w:left w:val="single" w:sz="24" w:space="10" w:color="418AB3" w:themeColor="accent1"/>
        <w:bottom w:val="single" w:sz="36" w:space="10" w:color="F69200" w:themeColor="accent3"/>
        <w:right w:val="single" w:sz="24" w:space="10" w:color="418AB3" w:themeColor="accent1"/>
      </w:pBdr>
      <w:shd w:val="clear" w:color="auto" w:fill="418AB3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olor w:val="418AB3" w:themeColor="accent1"/>
      <w:sz w:val="22"/>
      <w:szCs w:val="22"/>
      <w:u w:val="single"/>
    </w:rPr>
  </w:style>
  <w:style w:type="paragraph" w:styleId="Listepuces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epuces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epuces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epuces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epuces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color w:val="808080" w:themeColor="background1" w:themeShade="80"/>
      <w:sz w:val="24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lev">
    <w:name w:val="Strong"/>
    <w:uiPriority w:val="22"/>
    <w:qFormat/>
    <w:rPr>
      <w:rFonts w:asciiTheme="minorHAnsi" w:hAnsiTheme="minorHAnsi"/>
      <w:b/>
      <w:color w:val="A6B727" w:themeColor="accent2"/>
    </w:rPr>
  </w:style>
  <w:style w:type="character" w:styleId="Accentuationdiscrte">
    <w:name w:val="Subtle Emphasis"/>
    <w:basedOn w:val="Policepardfau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Rfrenceple">
    <w:name w:val="Subtle Reference"/>
    <w:basedOn w:val="Policepardfau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Grille">
    <w:name w:val="Table Grid"/>
    <w:basedOn w:val="Tableau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spacing w:after="0"/>
      <w:ind w:left="220"/>
    </w:pPr>
    <w:rPr>
      <w:b/>
      <w:szCs w:val="22"/>
    </w:rPr>
  </w:style>
  <w:style w:type="paragraph" w:styleId="TM3">
    <w:name w:val="toc 3"/>
    <w:basedOn w:val="Normal"/>
    <w:next w:val="Normal"/>
    <w:autoRedefine/>
    <w:uiPriority w:val="99"/>
    <w:semiHidden/>
    <w:unhideWhenUsed/>
    <w:qFormat/>
    <w:pPr>
      <w:spacing w:after="0"/>
      <w:ind w:left="440"/>
    </w:pPr>
    <w:rPr>
      <w:szCs w:val="22"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spacing w:after="0"/>
      <w:ind w:left="660"/>
    </w:pPr>
    <w:rPr>
      <w:sz w:val="20"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spacing w:after="0"/>
      <w:ind w:left="880"/>
    </w:pPr>
    <w:rPr>
      <w:sz w:val="20"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spacing w:after="0"/>
      <w:ind w:left="1100"/>
    </w:pPr>
    <w:rPr>
      <w:sz w:val="20"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spacing w:after="0"/>
      <w:ind w:left="1320"/>
    </w:pPr>
    <w:rPr>
      <w:sz w:val="20"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spacing w:after="0"/>
      <w:ind w:left="1540"/>
    </w:pPr>
    <w:rPr>
      <w:sz w:val="20"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spacing w:after="0"/>
      <w:ind w:left="1760"/>
    </w:pPr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70494"/>
    <w:pPr>
      <w:keepNext/>
      <w:keepLines/>
      <w:spacing w:before="480" w:after="0" w:line="276" w:lineRule="auto"/>
      <w:outlineLvl w:val="9"/>
    </w:pPr>
    <w:rPr>
      <w:rFonts w:eastAsiaTheme="majorEastAsia" w:cstheme="majorBidi"/>
      <w:bCs/>
      <w:color w:val="2E617E" w:themeColor="accent1" w:themeShade="B5"/>
      <w:spacing w:val="0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70494"/>
    <w:pPr>
      <w:spacing w:before="40" w:after="40" w:line="240" w:lineRule="auto"/>
      <w:ind w:left="720"/>
      <w:contextualSpacing/>
      <w:jc w:val="both"/>
    </w:pPr>
    <w:rPr>
      <w:rFonts w:ascii="Verdana" w:eastAsiaTheme="minorEastAsia" w:hAnsi="Verdana" w:cstheme="minorBidi"/>
      <w:color w:val="auto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uiPriority="1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306785" w:themeColor="accent1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306785" w:themeColor="accent1" w:themeShade="BF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418AB3" w:themeColor="accent1"/>
      <w:spacing w:val="2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B86C00" w:themeColor="accent3" w:themeShade="BF"/>
      <w:spacing w:val="20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B86C00" w:themeColor="accent3" w:themeShade="BF"/>
      <w:spacing w:val="2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7B4900" w:themeColor="accent3" w:themeShade="80"/>
      <w:spacing w:val="10"/>
      <w:sz w:val="24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7B4900" w:themeColor="accent3" w:themeShade="80"/>
      <w:spacing w:val="10"/>
      <w:sz w:val="24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418AB3" w:themeColor="accent1"/>
      <w:spacing w:val="1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418AB3" w:themeColor="accent1"/>
      <w:spacing w:val="1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b/>
      <w:color w:val="306785" w:themeColor="accent1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="Times New Roman"/>
      <w:b/>
      <w:color w:val="306785" w:themeColor="accent1" w:themeShade="BF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 w:cs="Times New Roman"/>
      <w:b/>
      <w:color w:val="418AB3" w:themeColor="accent1"/>
      <w:spacing w:val="20"/>
      <w:sz w:val="24"/>
      <w:szCs w:val="24"/>
    </w:rPr>
  </w:style>
  <w:style w:type="paragraph" w:styleId="Titre">
    <w:name w:val="Title"/>
    <w:basedOn w:val="Normal"/>
    <w:link w:val="TitreCar"/>
    <w:uiPriority w:val="10"/>
    <w:qFormat/>
    <w:pPr>
      <w:pBdr>
        <w:bottom w:val="single" w:sz="8" w:space="4" w:color="418AB3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418AB3" w:themeColor="accent1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="Times New Roman"/>
      <w:b/>
      <w:smallCaps/>
      <w:color w:val="418AB3" w:themeColor="accent1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theme="minorBidi"/>
      <w:sz w:val="28"/>
      <w:szCs w:val="2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color w:val="000000" w:themeColor="text1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B881D" w:themeColor="accent2" w:themeShade="BF"/>
      <w:spacing w:val="10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Normalcentr">
    <w:name w:val="Block Text"/>
    <w:aliases w:val="Quote"/>
    <w:uiPriority w:val="40"/>
    <w:pPr>
      <w:pBdr>
        <w:top w:val="single" w:sz="2" w:space="10" w:color="89B9D4" w:themeColor="accent1" w:themeTint="99"/>
        <w:bottom w:val="single" w:sz="24" w:space="10" w:color="89B9D4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Titredulivre">
    <w:name w:val="Book Title"/>
    <w:basedOn w:val="Policepardfaut"/>
    <w:uiPriority w:val="33"/>
    <w:qFormat/>
    <w:rPr>
      <w:rFonts w:asciiTheme="majorHAnsi" w:hAnsiTheme="majorHAnsi" w:cs="Times New Roman"/>
      <w:i/>
      <w:color w:val="DF5327" w:themeColor="accent6"/>
      <w:sz w:val="20"/>
      <w:szCs w:val="20"/>
    </w:rPr>
  </w:style>
  <w:style w:type="character" w:styleId="Accentuation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color w:val="000000" w:themeColor="text1"/>
      <w:szCs w:val="20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hAnsiTheme="majorHAnsi" w:cs="Times New Roman"/>
      <w:b/>
      <w:color w:val="B86C00" w:themeColor="accent3" w:themeShade="BF"/>
      <w:spacing w:val="20"/>
      <w:sz w:val="24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hAnsiTheme="majorHAnsi" w:cs="Times New Roman"/>
      <w:b/>
      <w:i/>
      <w:color w:val="B86C00" w:themeColor="accent3" w:themeShade="BF"/>
      <w:spacing w:val="20"/>
      <w:szCs w:val="26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hAnsiTheme="majorHAnsi" w:cs="Times New Roman"/>
      <w:color w:val="7B4900" w:themeColor="accent3" w:themeShade="80"/>
      <w:spacing w:val="1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hAnsiTheme="majorHAnsi" w:cs="Times New Roman"/>
      <w:i/>
      <w:color w:val="7B4900" w:themeColor="accent3" w:themeShade="80"/>
      <w:spacing w:val="10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hAnsiTheme="majorHAnsi" w:cs="Times New Roman"/>
      <w:color w:val="418AB3" w:themeColor="accent1"/>
      <w:spacing w:val="1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hAnsiTheme="majorHAnsi" w:cs="Times New Roman"/>
      <w:i/>
      <w:color w:val="418AB3" w:themeColor="accent1"/>
      <w:spacing w:val="10"/>
      <w:szCs w:val="20"/>
    </w:rPr>
  </w:style>
  <w:style w:type="character" w:styleId="Forteaccentuation">
    <w:name w:val="Intense Emphasis"/>
    <w:basedOn w:val="Policepardfaut"/>
    <w:uiPriority w:val="21"/>
    <w:qFormat/>
    <w:rPr>
      <w:rFonts w:asciiTheme="minorHAnsi" w:hAnsiTheme="minorHAnsi" w:cs="Times New Roman"/>
      <w:b/>
      <w:i/>
      <w:smallCaps/>
      <w:color w:val="A6B727" w:themeColor="accent2"/>
      <w:spacing w:val="2"/>
      <w:w w:val="100"/>
      <w:sz w:val="20"/>
      <w:szCs w:val="20"/>
    </w:rPr>
  </w:style>
  <w:style w:type="paragraph" w:styleId="Citationintense">
    <w:name w:val="Intense Quote"/>
    <w:basedOn w:val="Normal"/>
    <w:qFormat/>
    <w:pPr>
      <w:pBdr>
        <w:top w:val="single" w:sz="36" w:space="10" w:color="89B9D4" w:themeColor="accent1" w:themeTint="99"/>
        <w:left w:val="single" w:sz="24" w:space="10" w:color="418AB3" w:themeColor="accent1"/>
        <w:bottom w:val="single" w:sz="36" w:space="10" w:color="F69200" w:themeColor="accent3"/>
        <w:right w:val="single" w:sz="24" w:space="10" w:color="418AB3" w:themeColor="accent1"/>
      </w:pBdr>
      <w:shd w:val="clear" w:color="auto" w:fill="418AB3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olor w:val="418AB3" w:themeColor="accent1"/>
      <w:sz w:val="22"/>
      <w:szCs w:val="22"/>
      <w:u w:val="single"/>
    </w:rPr>
  </w:style>
  <w:style w:type="paragraph" w:styleId="Listepuces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epuces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epuces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epuces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epuces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color w:val="808080" w:themeColor="background1" w:themeShade="80"/>
      <w:sz w:val="24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lev">
    <w:name w:val="Strong"/>
    <w:uiPriority w:val="22"/>
    <w:qFormat/>
    <w:rPr>
      <w:rFonts w:asciiTheme="minorHAnsi" w:hAnsiTheme="minorHAnsi"/>
      <w:b/>
      <w:color w:val="A6B727" w:themeColor="accent2"/>
    </w:rPr>
  </w:style>
  <w:style w:type="character" w:styleId="Accentuationdiscrte">
    <w:name w:val="Subtle Emphasis"/>
    <w:basedOn w:val="Policepardfau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Rfrenceple">
    <w:name w:val="Subtle Reference"/>
    <w:basedOn w:val="Policepardfau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Grille">
    <w:name w:val="Table Grid"/>
    <w:basedOn w:val="Tableau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spacing w:after="0"/>
      <w:ind w:left="220"/>
    </w:pPr>
    <w:rPr>
      <w:b/>
      <w:szCs w:val="22"/>
    </w:rPr>
  </w:style>
  <w:style w:type="paragraph" w:styleId="TM3">
    <w:name w:val="toc 3"/>
    <w:basedOn w:val="Normal"/>
    <w:next w:val="Normal"/>
    <w:autoRedefine/>
    <w:uiPriority w:val="99"/>
    <w:semiHidden/>
    <w:unhideWhenUsed/>
    <w:qFormat/>
    <w:pPr>
      <w:spacing w:after="0"/>
      <w:ind w:left="440"/>
    </w:pPr>
    <w:rPr>
      <w:szCs w:val="22"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spacing w:after="0"/>
      <w:ind w:left="660"/>
    </w:pPr>
    <w:rPr>
      <w:sz w:val="20"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spacing w:after="0"/>
      <w:ind w:left="880"/>
    </w:pPr>
    <w:rPr>
      <w:sz w:val="20"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spacing w:after="0"/>
      <w:ind w:left="1100"/>
    </w:pPr>
    <w:rPr>
      <w:sz w:val="20"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spacing w:after="0"/>
      <w:ind w:left="1320"/>
    </w:pPr>
    <w:rPr>
      <w:sz w:val="20"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spacing w:after="0"/>
      <w:ind w:left="1540"/>
    </w:pPr>
    <w:rPr>
      <w:sz w:val="20"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spacing w:after="0"/>
      <w:ind w:left="1760"/>
    </w:pPr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70494"/>
    <w:pPr>
      <w:keepNext/>
      <w:keepLines/>
      <w:spacing w:before="480" w:after="0" w:line="276" w:lineRule="auto"/>
      <w:outlineLvl w:val="9"/>
    </w:pPr>
    <w:rPr>
      <w:rFonts w:eastAsiaTheme="majorEastAsia" w:cstheme="majorBidi"/>
      <w:bCs/>
      <w:color w:val="2E617E" w:themeColor="accent1" w:themeShade="B5"/>
      <w:spacing w:val="0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70494"/>
    <w:pPr>
      <w:spacing w:before="40" w:after="40" w:line="240" w:lineRule="auto"/>
      <w:ind w:left="720"/>
      <w:contextualSpacing/>
      <w:jc w:val="both"/>
    </w:pPr>
    <w:rPr>
      <w:rFonts w:ascii="Verdana" w:eastAsiaTheme="minorEastAsia" w:hAnsi="Verdana" w:cstheme="minorBidi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hyperlink" Target="file:///C:\download\Win64OpenSSL_Light-1_1_0i.exe" TargetMode="Externa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webSettings" Target="webSettings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Relationship Id="rId33" Type="http://schemas.openxmlformats.org/officeDocument/2006/relationships/image" Target="media/image17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s://mosquitto.org/download/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hyperlink" Target="file:///C:\download\Win64OpenSSL_Light-1_1_0i.exe" TargetMode="External"/><Relationship Id="rId17" Type="http://schemas.openxmlformats.org/officeDocument/2006/relationships/hyperlink" Target="http://slproweb.com/products/Win32OpenSSL.html" TargetMode="External"/><Relationship Id="rId18" Type="http://schemas.openxmlformats.org/officeDocument/2006/relationships/image" Target="media/image4.png"/><Relationship Id="rId19" Type="http://schemas.openxmlformats.org/officeDocument/2006/relationships/hyperlink" Target="file:///C:\download\Win64OpenSSL_Light-1_1_0i.exe" TargetMode="External"/><Relationship Id="rId37" Type="http://schemas.openxmlformats.org/officeDocument/2006/relationships/glossaryDocument" Target="glossary/document.xml"/><Relationship Id="rId3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is%20Fleuret\AppData\Roaming\Microsoft\Templates\Rapport%20(Th&#232;me%20Capit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71F730B8254494DBDDB12A65F0711B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A2A8CB8-8E43-48DF-B057-AEA3EB28BC91}"/>
      </w:docPartPr>
      <w:docPartBody>
        <w:p w:rsidR="00E04B84" w:rsidRDefault="00E04B84">
          <w:pPr>
            <w:pStyle w:val="971F730B8254494DBDDB12A65F0711B1"/>
          </w:pPr>
          <w: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GｺﾞｼｯｸM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G創英ﾌﾟﾚｾﾞﾝｽEB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B84"/>
    <w:rsid w:val="00E0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71F730B8254494DBDDB12A65F0711B1">
    <w:name w:val="971F730B8254494DBDDB12A65F0711B1"/>
  </w:style>
  <w:style w:type="paragraph" w:customStyle="1" w:styleId="4CF37AE248EA4E938AF4368664FD201B">
    <w:name w:val="4CF37AE248EA4E938AF4368664FD201B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F35AAE2C6433456C8294C064F4834EE3">
    <w:name w:val="F35AAE2C6433456C8294C064F4834EE3"/>
  </w:style>
  <w:style w:type="paragraph" w:customStyle="1" w:styleId="B7A282C4DDF94B50ADEFF77C32B0F919">
    <w:name w:val="B7A282C4DDF94B50ADEFF77C32B0F91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71F730B8254494DBDDB12A65F0711B1">
    <w:name w:val="971F730B8254494DBDDB12A65F0711B1"/>
  </w:style>
  <w:style w:type="paragraph" w:customStyle="1" w:styleId="4CF37AE248EA4E938AF4368664FD201B">
    <w:name w:val="4CF37AE248EA4E938AF4368664FD201B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F35AAE2C6433456C8294C064F4834EE3">
    <w:name w:val="F35AAE2C6433456C8294C064F4834EE3"/>
  </w:style>
  <w:style w:type="paragraph" w:customStyle="1" w:styleId="B7A282C4DDF94B50ADEFF77C32B0F919">
    <w:name w:val="B7A282C4DDF94B50ADEFF77C32B0F9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Equity">
  <a:themeElements>
    <a:clrScheme name="Palissad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2018-11-19T00:00:00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4104C3-BB4C-4D2A-823F-DA8B019244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A24715D-0B85-4749-8DFF-058108AE3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\Users\Alexis Fleuret\AppData\Roaming\Microsoft\Templates\Rapport (Thème Capital).dotx</Template>
  <TotalTime>1</TotalTime>
  <Pages>11</Pages>
  <Words>521</Words>
  <Characters>2868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ECAM STRASBOURG EUROPE</Company>
  <LinksUpToDate>false</LinksUpToDate>
  <CharactersWithSpaces>3383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Tutoriel IoT – Groupe Architecture</dc:title>
  <dc:subject>Deploy a Mosquitto Server</dc:subject>
  <dc:creator>Groupe Capteurs</dc:creator>
  <cp:keywords/>
  <dc:description/>
  <cp:lastModifiedBy>Clement Morizot</cp:lastModifiedBy>
  <cp:revision>3</cp:revision>
  <dcterms:created xsi:type="dcterms:W3CDTF">2018-11-19T16:30:00Z</dcterms:created>
  <dcterms:modified xsi:type="dcterms:W3CDTF">2018-11-19T16:40:00Z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